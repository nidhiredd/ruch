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margin" w:tblpX="-9" w:tblpY="946"/>
        <w:tblW w:w="10350" w:type="dxa"/>
        <w:tblInd w:w="0" w:type="dxa"/>
        <w:tblLayout w:type="autofit"/>
        <w:tblCellMar>
          <w:top w:w="216" w:type="dxa"/>
          <w:left w:w="0" w:type="dxa"/>
          <w:bottom w:w="216" w:type="dxa"/>
          <w:right w:w="0" w:type="dxa"/>
        </w:tblCellMar>
      </w:tblPr>
      <w:tblGrid>
        <w:gridCol w:w="5368"/>
        <w:gridCol w:w="4982"/>
      </w:tblGrid>
      <w:tr w14:paraId="46578F58">
        <w:trPr>
          <w:trHeight w:val="1419" w:hRule="atLeast"/>
        </w:trPr>
        <w:tc>
          <w:tcPr>
            <w:tcW w:w="5368" w:type="dxa"/>
            <w:tcBorders>
              <w:bottom w:val="single" w:color="ACA8AA" w:themeColor="accent4" w:sz="24" w:space="0"/>
            </w:tcBorders>
            <w:vAlign w:val="bottom"/>
          </w:tcPr>
          <w:p w14:paraId="64A0A30C">
            <w:pPr>
              <w:pStyle w:val="15"/>
              <w:rPr>
                <w:rFonts w:ascii="Times New Roman" w:hAnsi="Times New Roman" w:cs="Times New Roman"/>
                <w:b/>
                <w:bCs/>
                <w:color w:val="000000" w:themeColor="text1"/>
                <w:sz w:val="48"/>
                <w:szCs w:val="4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48"/>
                <w:szCs w:val="48"/>
                <w14:textFill>
                  <w14:solidFill>
                    <w14:schemeClr w14:val="tx1"/>
                  </w14:solidFill>
                </w14:textFill>
              </w:rPr>
              <w:t>Supritha rendedla</w:t>
            </w:r>
          </w:p>
        </w:tc>
        <w:tc>
          <w:tcPr>
            <w:tcW w:w="4982" w:type="dxa"/>
            <w:tcBorders>
              <w:bottom w:val="single" w:color="ACA8AA" w:themeColor="accent4" w:sz="24" w:space="0"/>
            </w:tcBorders>
            <w:vAlign w:val="bottom"/>
          </w:tcPr>
          <w:p w14:paraId="3B8E73F5">
            <w:pPr>
              <w:pStyle w:val="17"/>
              <w:jc w:val="center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Cs w:val="20"/>
              </w:rPr>
              <w:t>Address</w:t>
            </w:r>
            <w:r>
              <w:rPr>
                <w:rFonts w:ascii="Times New Roman" w:hAnsi="Times New Roman" w:cs="Times New Roman"/>
                <w:szCs w:val="20"/>
              </w:rPr>
              <w:t xml:space="preserve">: Manuguru, Kothagudem, Telangana </w:t>
            </w:r>
          </w:p>
          <w:p w14:paraId="6792F1F7">
            <w:pPr>
              <w:pStyle w:val="17"/>
              <w:jc w:val="left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              Mail</w:t>
            </w:r>
            <w:r>
              <w:rPr>
                <w:rFonts w:ascii="Times New Roman" w:hAnsi="Times New Roman" w:cs="Times New Roman"/>
                <w:szCs w:val="20"/>
              </w:rPr>
              <w:t xml:space="preserve">: </w:t>
            </w:r>
            <w:r>
              <w:fldChar w:fldCharType="begin"/>
            </w:r>
            <w:r>
              <w:instrText xml:space="preserve"> HYPERLINK "mailto:supritharendedla@gmail.com" </w:instrText>
            </w:r>
            <w:r>
              <w:fldChar w:fldCharType="separate"/>
            </w:r>
            <w:r>
              <w:rPr>
                <w:rStyle w:val="11"/>
                <w:rFonts w:ascii="Times New Roman" w:hAnsi="Times New Roman" w:cs="Times New Roman"/>
                <w:szCs w:val="20"/>
              </w:rPr>
              <w:t>supritharendedla@gmail.com</w:t>
            </w:r>
            <w:r>
              <w:rPr>
                <w:rStyle w:val="11"/>
                <w:rFonts w:ascii="Times New Roman" w:hAnsi="Times New Roman" w:cs="Times New Roman"/>
                <w:szCs w:val="20"/>
              </w:rPr>
              <w:fldChar w:fldCharType="end"/>
            </w:r>
          </w:p>
          <w:p w14:paraId="57C8E9E5">
            <w:pPr>
              <w:pStyle w:val="17"/>
              <w:jc w:val="left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              Contact number</w:t>
            </w:r>
            <w:r>
              <w:rPr>
                <w:rFonts w:ascii="Times New Roman" w:hAnsi="Times New Roman" w:cs="Times New Roman"/>
                <w:szCs w:val="20"/>
              </w:rPr>
              <w:t>:7893592079</w:t>
            </w:r>
          </w:p>
          <w:p w14:paraId="59023FD4">
            <w:pPr>
              <w:pStyle w:val="1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             LinkedIn ID</w:t>
            </w:r>
            <w:r>
              <w:rPr>
                <w:rFonts w:ascii="Times New Roman" w:hAnsi="Times New Roman" w:cs="Times New Roman"/>
                <w:szCs w:val="20"/>
              </w:rPr>
              <w:t xml:space="preserve">: </w:t>
            </w:r>
            <w:r>
              <w:fldChar w:fldCharType="begin"/>
            </w:r>
            <w:r>
              <w:instrText xml:space="preserve"> HYPERLINK "https://www.linkedin.com/in/supritha-rendedla-93153a2a6%20" </w:instrText>
            </w:r>
            <w:r>
              <w:fldChar w:fldCharType="separate"/>
            </w:r>
            <w:r>
              <w:rPr>
                <w:rStyle w:val="11"/>
                <w:rFonts w:ascii="Times New Roman" w:hAnsi="Times New Roman" w:cs="Times New Roman"/>
                <w:szCs w:val="20"/>
              </w:rPr>
              <w:t>https://www.linkedin.com/in/supritha-rendedla-93153a2a6</w:t>
            </w:r>
            <w:r>
              <w:rPr>
                <w:rStyle w:val="11"/>
                <w:rFonts w:ascii="Times New Roman" w:hAnsi="Times New Roman" w:cs="Times New Roman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6007715B">
        <w:trPr>
          <w:trHeight w:val="347" w:hRule="atLeast"/>
        </w:trPr>
        <w:tc>
          <w:tcPr>
            <w:tcW w:w="10350" w:type="dxa"/>
            <w:gridSpan w:val="2"/>
            <w:tcBorders>
              <w:top w:val="single" w:color="ACA8AA" w:themeColor="accent4" w:sz="24" w:space="0"/>
              <w:bottom w:val="single" w:color="ACA8AA" w:themeColor="accent4" w:sz="24" w:space="0"/>
            </w:tcBorders>
          </w:tcPr>
          <w:p w14:paraId="2822F4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Seeking opportunities to apply analytical skills and technical knowledge in a dynamic environment, contributing to impactful projects while continuously learning and growing in the field of Data Science.</w:t>
            </w:r>
          </w:p>
        </w:tc>
      </w:tr>
      <w:tr w14:paraId="287CE3D1">
        <w:trPr>
          <w:trHeight w:val="1838" w:hRule="atLeast"/>
        </w:trPr>
        <w:tc>
          <w:tcPr>
            <w:tcW w:w="10350" w:type="dxa"/>
            <w:gridSpan w:val="2"/>
            <w:tcBorders>
              <w:top w:val="single" w:color="ACA8AA" w:themeColor="accent4" w:sz="24" w:space="0"/>
              <w:bottom w:val="single" w:color="ACA8AA" w:themeColor="accent4" w:sz="24" w:space="0"/>
            </w:tcBorders>
          </w:tcPr>
          <w:p w14:paraId="18948AA6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Education</w:t>
            </w:r>
          </w:p>
          <w:p w14:paraId="1EA84215">
            <w:pPr>
              <w:rPr>
                <w:rFonts w:ascii="Times New Roman" w:hAnsi="Times New Roman" w:cs="Times New Roman"/>
              </w:rPr>
            </w:pPr>
          </w:p>
          <w:p w14:paraId="1597CCF0">
            <w:pPr>
              <w:pStyle w:val="12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Bachelor of Technology</w:t>
            </w:r>
            <w:r>
              <w:rPr>
                <w:rFonts w:ascii="Times New Roman" w:hAnsi="Times New Roman" w:cs="Times New Roman"/>
              </w:rPr>
              <w:t xml:space="preserve"> –</w:t>
            </w:r>
            <w:r>
              <w:rPr>
                <w:rFonts w:ascii="Times New Roman" w:hAnsi="Times New Roman" w:cs="Times New Roman"/>
                <w:caps/>
              </w:rPr>
              <w:t xml:space="preserve"> P</w:t>
            </w:r>
            <w:r>
              <w:rPr>
                <w:rFonts w:ascii="Times New Roman" w:hAnsi="Times New Roman" w:cs="Times New Roman"/>
              </w:rPr>
              <w:t>ursuing</w:t>
            </w:r>
            <w:r>
              <w:rPr>
                <w:rFonts w:ascii="Times New Roman" w:hAnsi="Times New Roman" w:cs="Times New Roman"/>
                <w:caps/>
              </w:rPr>
              <w:t xml:space="preserve">                                                                                             2022-2026</w:t>
            </w:r>
          </w:p>
          <w:p w14:paraId="3F419A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Vaagdevi College of Engineering</w:t>
            </w:r>
          </w:p>
          <w:p w14:paraId="3295F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Computer Science and Engineering (Data Science)                                                                                                                  </w:t>
            </w:r>
          </w:p>
          <w:p w14:paraId="253B85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CGPA: 8.19</w:t>
            </w:r>
          </w:p>
          <w:p w14:paraId="5FA5A353">
            <w:pPr>
              <w:pStyle w:val="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Intermediate    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</w:rPr>
              <w:t xml:space="preserve">2020-2022      </w:t>
            </w:r>
          </w:p>
          <w:p w14:paraId="5FB48F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TSWRJC – MPC  </w:t>
            </w:r>
          </w:p>
          <w:p w14:paraId="0AC2DD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CGPA: 8.92    </w:t>
            </w:r>
          </w:p>
          <w:p w14:paraId="62B42D27">
            <w:pPr>
              <w:pStyle w:val="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SSC                   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</w:rPr>
              <w:t>2019-2020</w:t>
            </w:r>
          </w:p>
          <w:p w14:paraId="546B5F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Sri Ramakrishna Vidyanilayam</w:t>
            </w:r>
          </w:p>
          <w:p w14:paraId="771CD7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CGPA: 10                                  </w:t>
            </w:r>
          </w:p>
        </w:tc>
      </w:tr>
      <w:tr w14:paraId="2A2DA718">
        <w:trPr>
          <w:trHeight w:val="322" w:hRule="atLeast"/>
        </w:trPr>
        <w:tc>
          <w:tcPr>
            <w:tcW w:w="5368" w:type="dxa"/>
            <w:tcBorders>
              <w:top w:val="single" w:color="ACA8AA" w:themeColor="accent4" w:sz="24" w:space="0"/>
              <w:bottom w:val="single" w:color="ACA8AA" w:themeColor="accent4" w:sz="24" w:space="0"/>
            </w:tcBorders>
          </w:tcPr>
          <w:p w14:paraId="5641CDAA">
            <w:pPr>
              <w:pStyle w:val="3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SKILLS &amp; interests</w:t>
            </w:r>
          </w:p>
          <w:p w14:paraId="6AAB25D6">
            <w:pPr>
              <w:pStyle w:val="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Programming: C, Python, Java (Basic), SQL.</w:t>
            </w:r>
          </w:p>
          <w:p w14:paraId="626CC64D">
            <w:pPr>
              <w:pStyle w:val="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Development: HTML, CSS, MERN(Basic)</w:t>
            </w:r>
          </w:p>
          <w:p w14:paraId="7137E41E">
            <w:pPr>
              <w:pStyle w:val="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Interests: Sketching</w:t>
            </w:r>
          </w:p>
        </w:tc>
        <w:tc>
          <w:tcPr>
            <w:tcW w:w="4982" w:type="dxa"/>
            <w:tcBorders>
              <w:top w:val="single" w:color="ACA8AA" w:themeColor="accent4" w:sz="24" w:space="0"/>
              <w:bottom w:val="single" w:color="ACA8AA" w:themeColor="accent4" w:sz="24" w:space="0"/>
            </w:tcBorders>
          </w:tcPr>
          <w:p w14:paraId="38262386">
            <w:pPr>
              <w:pStyle w:val="3"/>
              <w:rPr>
                <w:rFonts w:ascii="Times New Roman" w:hAnsi="Times New Roman" w:cs="Times New Roman"/>
              </w:rPr>
            </w:pPr>
          </w:p>
        </w:tc>
      </w:tr>
      <w:tr w14:paraId="6B047B75">
        <w:trPr>
          <w:trHeight w:val="322" w:hRule="atLeast"/>
        </w:trPr>
        <w:tc>
          <w:tcPr>
            <w:tcW w:w="5368" w:type="dxa"/>
            <w:tcBorders>
              <w:top w:val="single" w:color="ACA8AA" w:themeColor="accent4" w:sz="24" w:space="0"/>
              <w:bottom w:val="single" w:color="ACA8AA" w:themeColor="accent4" w:sz="24" w:space="0"/>
            </w:tcBorders>
          </w:tcPr>
          <w:p w14:paraId="16AC72A1">
            <w:pPr>
              <w:pStyle w:val="12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  <w:t>CERTIFICATIONS</w:t>
            </w:r>
          </w:p>
          <w:p w14:paraId="7D8FD953">
            <w:pPr>
              <w:pStyle w:val="12"/>
            </w:pPr>
            <w:r>
              <w:t>Programming with Python by Cisco Networking Academy</w:t>
            </w:r>
          </w:p>
        </w:tc>
        <w:tc>
          <w:tcPr>
            <w:tcW w:w="4982" w:type="dxa"/>
            <w:tcBorders>
              <w:top w:val="single" w:color="ACA8AA" w:themeColor="accent4" w:sz="24" w:space="0"/>
              <w:bottom w:val="single" w:color="ACA8AA" w:themeColor="accent4" w:sz="24" w:space="0"/>
            </w:tcBorders>
          </w:tcPr>
          <w:p w14:paraId="12914B5A">
            <w:pPr>
              <w:pStyle w:val="3"/>
              <w:rPr>
                <w:rFonts w:ascii="Times New Roman" w:hAnsi="Times New Roman" w:cs="Times New Roman"/>
              </w:rPr>
            </w:pPr>
          </w:p>
        </w:tc>
      </w:tr>
      <w:tr w14:paraId="106E3281">
        <w:trPr>
          <w:trHeight w:val="322" w:hRule="atLeast"/>
        </w:trPr>
        <w:tc>
          <w:tcPr>
            <w:tcW w:w="5368" w:type="dxa"/>
            <w:tcBorders>
              <w:top w:val="single" w:color="ACA8AA" w:themeColor="accent4" w:sz="24" w:space="0"/>
              <w:bottom w:val="single" w:color="ACA8AA" w:themeColor="accent4" w:sz="24" w:space="0"/>
            </w:tcBorders>
          </w:tcPr>
          <w:p w14:paraId="4D020BF5">
            <w:pPr>
              <w:pStyle w:val="12"/>
              <w:numPr>
                <w:ilvl w:val="0"/>
                <w:numId w:val="0"/>
              </w:numPr>
              <w:ind w:left="360" w:hanging="360"/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  <w:t>INTERNSHIPS</w:t>
            </w:r>
          </w:p>
          <w:p w14:paraId="6291978F">
            <w:pPr>
              <w:pStyle w:val="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IBM SkillBuild and CSRBOX Micro-Internship on Data Visualization using AI Tools</w:t>
            </w:r>
          </w:p>
          <w:p w14:paraId="7B63D3A5">
            <w:pPr>
              <w:pStyle w:val="12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>IBM SkillBuild mastering data with machine learning internship with CSRBOX</w:t>
            </w:r>
          </w:p>
        </w:tc>
        <w:tc>
          <w:tcPr>
            <w:tcW w:w="4982" w:type="dxa"/>
            <w:tcBorders>
              <w:top w:val="single" w:color="ACA8AA" w:themeColor="accent4" w:sz="24" w:space="0"/>
              <w:bottom w:val="single" w:color="ACA8AA" w:themeColor="accent4" w:sz="24" w:space="0"/>
            </w:tcBorders>
          </w:tcPr>
          <w:p w14:paraId="3FBB530F">
            <w:pPr>
              <w:pStyle w:val="3"/>
              <w:rPr>
                <w:rFonts w:ascii="Times New Roman" w:hAnsi="Times New Roman" w:cs="Times New Roman"/>
              </w:rPr>
            </w:pPr>
          </w:p>
        </w:tc>
      </w:tr>
      <w:tr w14:paraId="1E43EEE7">
        <w:trPr>
          <w:trHeight w:val="670" w:hRule="atLeast"/>
        </w:trPr>
        <w:tc>
          <w:tcPr>
            <w:tcW w:w="10350" w:type="dxa"/>
            <w:gridSpan w:val="2"/>
            <w:tcBorders>
              <w:top w:val="single" w:color="ACA8AA" w:themeColor="accent4" w:sz="24" w:space="0"/>
              <w:bottom w:val="single" w:color="ACA8AA" w:themeColor="accent4" w:sz="24" w:space="0"/>
            </w:tcBorders>
          </w:tcPr>
          <w:p w14:paraId="60C3B422">
            <w:pPr>
              <w:pStyle w:val="2"/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PROJECTS</w:t>
            </w:r>
          </w:p>
          <w:p w14:paraId="4EE25B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Developed a full-stack web application replicating core Airbnb functionalities using MERN</w:t>
            </w:r>
          </w:p>
          <w:p w14:paraId="1D8BFBB4">
            <w:pPr>
              <w:pStyle w:val="12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HYPERLINK "https://github.com/supritha-rendedla/airbnbclonefinal.git"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Style w:val="11"/>
                <w:rFonts w:ascii="Times New Roman" w:hAnsi="Times New Roman" w:cs="Times New Roman"/>
              </w:rPr>
              <w:t>https://github.com/supritha-rendedla/airbnbclonefinal.git</w:t>
            </w:r>
            <w:r>
              <w:rPr>
                <w:rFonts w:ascii="Times New Roman" w:hAnsi="Times New Roman" w:cs="Times New Roman"/>
              </w:rPr>
              <w:fldChar w:fldCharType="end"/>
            </w:r>
            <w:bookmarkStart w:id="0" w:name="_GoBack"/>
            <w:bookmarkEnd w:id="0"/>
          </w:p>
        </w:tc>
      </w:tr>
      <w:tr w14:paraId="7CEE2467">
        <w:trPr>
          <w:trHeight w:val="208" w:hRule="atLeast"/>
        </w:trPr>
        <w:tc>
          <w:tcPr>
            <w:tcW w:w="10350" w:type="dxa"/>
            <w:gridSpan w:val="2"/>
            <w:tcBorders>
              <w:top w:val="single" w:color="ACA8AA" w:themeColor="accent4" w:sz="24" w:space="0"/>
            </w:tcBorders>
          </w:tcPr>
          <w:p w14:paraId="2F30C47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569DC4BF">
      <w:pPr>
        <w:pStyle w:val="12"/>
        <w:numPr>
          <w:ilvl w:val="0"/>
          <w:numId w:val="0"/>
        </w:numPr>
      </w:pPr>
    </w:p>
    <w:sectPr>
      <w:pgSz w:w="12240" w:h="15840"/>
      <w:pgMar w:top="994" w:right="1656" w:bottom="1080" w:left="108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ill Sans MT">
    <w:altName w:val="宋体-简"/>
    <w:panose1 w:val="020B0502020104020203"/>
    <w:charset w:val="86"/>
    <w:family w:val="swiss"/>
    <w:pitch w:val="default"/>
    <w:sig w:usb0="00000000" w:usb1="00000000" w:usb2="00000000" w:usb3="00000000" w:csb0="00000003" w:csb1="00000000"/>
  </w:font>
  <w:font w:name="Gill Sans MT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ill Sans M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(Headings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 (Body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D4007"/>
    <w:multiLevelType w:val="multilevel"/>
    <w:tmpl w:val="19FD4007"/>
    <w:lvl w:ilvl="0" w:tentative="0">
      <w:start w:val="1"/>
      <w:numFmt w:val="bullet"/>
      <w:pStyle w:val="12"/>
      <w:lvlText w:val=""/>
      <w:lvlJc w:val="left"/>
      <w:pPr>
        <w:ind w:left="360" w:hanging="360"/>
      </w:pPr>
      <w:rPr>
        <w:rFonts w:hint="default" w:ascii="Symbol" w:hAnsi="Symbol"/>
        <w:color w:val="000000" w:themeColor="text1"/>
        <w:sz w:val="24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925D34" w:themeColor="accent1"/>
        <w:sz w:val="24"/>
        <w14:textFill>
          <w14:solidFill>
            <w14:schemeClr w14:val="accent1"/>
          </w14:solidFill>
        </w14:textFill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925D34" w:themeColor="accent1"/>
        <w:sz w:val="24"/>
        <w14:textFill>
          <w14:solidFill>
            <w14:schemeClr w14:val="accent1"/>
          </w14:solidFill>
        </w14:textFill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8CB"/>
    <w:rsid w:val="00037E1F"/>
    <w:rsid w:val="00045EA6"/>
    <w:rsid w:val="000524A9"/>
    <w:rsid w:val="000728A9"/>
    <w:rsid w:val="000761F2"/>
    <w:rsid w:val="000930DE"/>
    <w:rsid w:val="00094536"/>
    <w:rsid w:val="000A1150"/>
    <w:rsid w:val="000E1FE9"/>
    <w:rsid w:val="000E7EF6"/>
    <w:rsid w:val="000F46B2"/>
    <w:rsid w:val="001221C3"/>
    <w:rsid w:val="00144555"/>
    <w:rsid w:val="00167663"/>
    <w:rsid w:val="00174BB7"/>
    <w:rsid w:val="00180710"/>
    <w:rsid w:val="001877B8"/>
    <w:rsid w:val="001B1A27"/>
    <w:rsid w:val="001B4857"/>
    <w:rsid w:val="001D4099"/>
    <w:rsid w:val="001D7755"/>
    <w:rsid w:val="001D7CC3"/>
    <w:rsid w:val="002203E2"/>
    <w:rsid w:val="00222532"/>
    <w:rsid w:val="00247AFC"/>
    <w:rsid w:val="002578B8"/>
    <w:rsid w:val="00285F5A"/>
    <w:rsid w:val="002A080C"/>
    <w:rsid w:val="002B443E"/>
    <w:rsid w:val="002C06D6"/>
    <w:rsid w:val="002F5D6D"/>
    <w:rsid w:val="0030456C"/>
    <w:rsid w:val="00336EEC"/>
    <w:rsid w:val="00342D2D"/>
    <w:rsid w:val="00382EA8"/>
    <w:rsid w:val="003C0878"/>
    <w:rsid w:val="003F1B98"/>
    <w:rsid w:val="004303D4"/>
    <w:rsid w:val="00431E72"/>
    <w:rsid w:val="00437E49"/>
    <w:rsid w:val="004548CB"/>
    <w:rsid w:val="004705BB"/>
    <w:rsid w:val="0049368B"/>
    <w:rsid w:val="0049519D"/>
    <w:rsid w:val="004A0E63"/>
    <w:rsid w:val="004D2889"/>
    <w:rsid w:val="004D4E50"/>
    <w:rsid w:val="004F1D64"/>
    <w:rsid w:val="005020B6"/>
    <w:rsid w:val="00510684"/>
    <w:rsid w:val="0051073E"/>
    <w:rsid w:val="005878BE"/>
    <w:rsid w:val="005937B7"/>
    <w:rsid w:val="005F56A3"/>
    <w:rsid w:val="00602CAF"/>
    <w:rsid w:val="00615397"/>
    <w:rsid w:val="00620CA5"/>
    <w:rsid w:val="0062563D"/>
    <w:rsid w:val="00643E15"/>
    <w:rsid w:val="006D15E3"/>
    <w:rsid w:val="006F747B"/>
    <w:rsid w:val="00715D05"/>
    <w:rsid w:val="00730E5E"/>
    <w:rsid w:val="00780B8E"/>
    <w:rsid w:val="007A6961"/>
    <w:rsid w:val="007A6F7A"/>
    <w:rsid w:val="007B4E11"/>
    <w:rsid w:val="007C5941"/>
    <w:rsid w:val="007E2006"/>
    <w:rsid w:val="007E3DA2"/>
    <w:rsid w:val="00823601"/>
    <w:rsid w:val="00867C58"/>
    <w:rsid w:val="00874F75"/>
    <w:rsid w:val="00884806"/>
    <w:rsid w:val="00886679"/>
    <w:rsid w:val="00892E8D"/>
    <w:rsid w:val="008B4069"/>
    <w:rsid w:val="008D169E"/>
    <w:rsid w:val="008D6FC8"/>
    <w:rsid w:val="008F2A1B"/>
    <w:rsid w:val="00937F47"/>
    <w:rsid w:val="0094400A"/>
    <w:rsid w:val="00944093"/>
    <w:rsid w:val="00975E79"/>
    <w:rsid w:val="009940D8"/>
    <w:rsid w:val="009D1FF3"/>
    <w:rsid w:val="00A30F99"/>
    <w:rsid w:val="00A40DEC"/>
    <w:rsid w:val="00A64FA3"/>
    <w:rsid w:val="00A66AFF"/>
    <w:rsid w:val="00AC2BF9"/>
    <w:rsid w:val="00AD79E9"/>
    <w:rsid w:val="00AF5A5D"/>
    <w:rsid w:val="00B24E0D"/>
    <w:rsid w:val="00BE7B81"/>
    <w:rsid w:val="00C0664C"/>
    <w:rsid w:val="00C23E99"/>
    <w:rsid w:val="00C35E60"/>
    <w:rsid w:val="00C35EF0"/>
    <w:rsid w:val="00C37675"/>
    <w:rsid w:val="00C45AE6"/>
    <w:rsid w:val="00C53C41"/>
    <w:rsid w:val="00C77992"/>
    <w:rsid w:val="00CC0FFE"/>
    <w:rsid w:val="00CC2921"/>
    <w:rsid w:val="00CE1336"/>
    <w:rsid w:val="00CE3B09"/>
    <w:rsid w:val="00D44E2E"/>
    <w:rsid w:val="00D771DB"/>
    <w:rsid w:val="00D86211"/>
    <w:rsid w:val="00D92978"/>
    <w:rsid w:val="00E074C4"/>
    <w:rsid w:val="00E36A3D"/>
    <w:rsid w:val="00E46CB1"/>
    <w:rsid w:val="00E663C8"/>
    <w:rsid w:val="00E810E7"/>
    <w:rsid w:val="00EA604D"/>
    <w:rsid w:val="00EB3B91"/>
    <w:rsid w:val="00EB5966"/>
    <w:rsid w:val="00EB6A73"/>
    <w:rsid w:val="00EE5D12"/>
    <w:rsid w:val="00F255EB"/>
    <w:rsid w:val="00F42731"/>
    <w:rsid w:val="00F55940"/>
    <w:rsid w:val="00F567E4"/>
    <w:rsid w:val="00F62BAE"/>
    <w:rsid w:val="00F92CA8"/>
    <w:rsid w:val="00F9618D"/>
    <w:rsid w:val="00FA3628"/>
    <w:rsid w:val="00FB6933"/>
    <w:rsid w:val="00FC3301"/>
    <w:rsid w:val="0F9B651B"/>
    <w:rsid w:val="1AD6EC65"/>
    <w:rsid w:val="45D9D68E"/>
    <w:rsid w:val="4A915CF2"/>
    <w:rsid w:val="5BFDD488"/>
    <w:rsid w:val="5D5F8854"/>
    <w:rsid w:val="6723CFD7"/>
    <w:rsid w:val="7AB79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nhideWhenUsed="0" w:uiPriority="9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unhideWhenUsed="0" w:uiPriority="99" w:name="header"/>
    <w:lsdException w:unhideWhenUsed="0" w:uiPriority="99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qFormat="1" w:unhideWhenUsed="0" w:uiPriority="99" w:semiHidden="0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1" w:semiHidden="0" w:name="Title"/>
    <w:lsdException w:unhideWhenUsed="0" w:uiPriority="99" w:name="Closing"/>
    <w:lsdException w:unhideWhenUsed="0" w:uiPriority="99" w:name="Signature"/>
    <w:lsdException w:uiPriority="1" w:semiHidden="0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unhideWhenUsed="0" w:uiPriority="11" w:semiHidden="0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nhideWhenUsed="0" w:uiPriority="99" w:name="Hyperlink"/>
    <w:lsdException w:unhideWhenUsed="0" w:uiPriority="99" w:name="FollowedHyperlink"/>
    <w:lsdException w:unhideWhenUsed="0" w:uiPriority="22" w:name="Strong"/>
    <w:lsdException w:unhideWhenUsed="0" w:uiPriority="2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exact"/>
    </w:pPr>
    <w:rPr>
      <w:rFonts w:asciiTheme="minorHAnsi" w:hAnsiTheme="minorHAnsi" w:eastAsiaTheme="minorHAnsi" w:cstheme="minorBidi"/>
      <w:color w:val="404040" w:themeColor="text1" w:themeTint="BF"/>
      <w:sz w:val="20"/>
      <w:szCs w:val="22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line="240" w:lineRule="auto"/>
      <w:outlineLvl w:val="0"/>
    </w:pPr>
    <w:rPr>
      <w:rFonts w:cs="Times New Roman (Headings CS)" w:asciiTheme="majorHAnsi" w:hAnsiTheme="majorHAnsi" w:eastAsiaTheme="majorEastAsia"/>
      <w:caps/>
      <w:color w:val="575355" w:themeColor="accent4" w:themeShade="80"/>
      <w:sz w:val="32"/>
      <w:szCs w:val="32"/>
    </w:rPr>
  </w:style>
  <w:style w:type="paragraph" w:styleId="3">
    <w:name w:val="heading 2"/>
    <w:basedOn w:val="1"/>
    <w:next w:val="1"/>
    <w:link w:val="20"/>
    <w:uiPriority w:val="9"/>
    <w:pPr>
      <w:keepNext/>
      <w:keepLines/>
      <w:spacing w:before="160" w:after="80" w:line="240" w:lineRule="auto"/>
      <w:outlineLvl w:val="1"/>
    </w:pPr>
    <w:rPr>
      <w:rFonts w:cs="Times New Roman (Headings CS)" w:asciiTheme="majorHAnsi" w:hAnsiTheme="majorHAnsi" w:eastAsiaTheme="majorEastAsia"/>
      <w:b/>
      <w:caps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1"/>
    <w:uiPriority w:val="9"/>
    <w:pPr>
      <w:spacing w:after="80" w:line="240" w:lineRule="auto"/>
      <w:outlineLvl w:val="2"/>
    </w:pPr>
    <w:rPr>
      <w:rFonts w:asciiTheme="majorHAnsi" w:hAnsiTheme="majorHAnsi"/>
      <w:color w:val="000000" w:themeColor="text1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2"/>
    <w:qFormat/>
    <w:uiPriority w:val="9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9">
    <w:name w:val="footer"/>
    <w:basedOn w:val="1"/>
    <w:link w:val="28"/>
    <w:semiHidden/>
    <w:uiPriority w:val="99"/>
    <w:pPr>
      <w:tabs>
        <w:tab w:val="center" w:pos="4677"/>
        <w:tab w:val="right" w:pos="9355"/>
      </w:tabs>
    </w:pPr>
  </w:style>
  <w:style w:type="paragraph" w:styleId="10">
    <w:name w:val="header"/>
    <w:basedOn w:val="1"/>
    <w:link w:val="27"/>
    <w:semiHidden/>
    <w:uiPriority w:val="99"/>
    <w:pPr>
      <w:tabs>
        <w:tab w:val="center" w:pos="4677"/>
        <w:tab w:val="right" w:pos="9355"/>
      </w:tabs>
    </w:pPr>
  </w:style>
  <w:style w:type="character" w:styleId="11">
    <w:name w:val="Hyperlink"/>
    <w:basedOn w:val="6"/>
    <w:semiHidden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Bullet"/>
    <w:basedOn w:val="1"/>
    <w:qFormat/>
    <w:uiPriority w:val="99"/>
    <w:pPr>
      <w:numPr>
        <w:ilvl w:val="0"/>
        <w:numId w:val="1"/>
      </w:numPr>
      <w:spacing w:line="240" w:lineRule="auto"/>
    </w:pPr>
  </w:style>
  <w:style w:type="paragraph" w:styleId="13">
    <w:name w:val="Subtitle"/>
    <w:basedOn w:val="1"/>
    <w:next w:val="1"/>
    <w:link w:val="29"/>
    <w:uiPriority w:val="11"/>
    <w:pPr>
      <w:spacing w:line="192" w:lineRule="auto"/>
    </w:pPr>
    <w:rPr>
      <w:caps/>
      <w:color w:val="000000" w:themeColor="text1"/>
      <w:spacing w:val="60"/>
      <w:sz w:val="72"/>
      <w14:textFill>
        <w14:solidFill>
          <w14:schemeClr w14:val="tx1"/>
        </w14:solidFill>
      </w14:textFill>
    </w:rPr>
  </w:style>
  <w:style w:type="table" w:styleId="14">
    <w:name w:val="Table Grid"/>
    <w:basedOn w:val="7"/>
    <w:uiPriority w:val="39"/>
    <w:pPr>
      <w:contextualSpacing/>
    </w:pPr>
    <w:rPr>
      <w:color w:val="595959" w:themeColor="text1" w:themeTint="A6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bottom w:val="single" w:color="ACA8AA" w:themeColor="accent4" w:sz="24" w:space="0"/>
        <w:insideH w:val="single" w:color="ACA8AA" w:themeColor="accent4" w:sz="24" w:space="0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paragraph" w:styleId="15">
    <w:name w:val="Title"/>
    <w:basedOn w:val="1"/>
    <w:link w:val="16"/>
    <w:qFormat/>
    <w:uiPriority w:val="11"/>
    <w:pPr>
      <w:spacing w:line="192" w:lineRule="auto"/>
      <w:contextualSpacing/>
    </w:pPr>
    <w:rPr>
      <w:rFonts w:cs="Times New Roman (Headings CS)" w:asciiTheme="majorHAnsi" w:hAnsiTheme="majorHAnsi" w:eastAsiaTheme="majorEastAsia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16">
    <w:name w:val="Title Char"/>
    <w:basedOn w:val="6"/>
    <w:link w:val="15"/>
    <w:uiPriority w:val="11"/>
    <w:rPr>
      <w:rFonts w:cs="Times New Roman (Headings CS)" w:asciiTheme="majorHAnsi" w:hAnsiTheme="majorHAnsi" w:eastAsiaTheme="majorEastAsia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17">
    <w:name w:val="Contact Info"/>
    <w:basedOn w:val="1"/>
    <w:qFormat/>
    <w:uiPriority w:val="99"/>
    <w:pPr>
      <w:spacing w:after="120" w:line="240" w:lineRule="auto"/>
      <w:jc w:val="right"/>
    </w:pPr>
    <w:rPr>
      <w:rFonts w:cs="Times New Roman (Body CS)"/>
      <w:color w:val="000000" w:themeColor="text1"/>
      <w14:textFill>
        <w14:solidFill>
          <w14:schemeClr w14:val="tx1"/>
        </w14:solidFill>
      </w14:textFill>
    </w:rPr>
  </w:style>
  <w:style w:type="character" w:customStyle="1" w:styleId="18">
    <w:name w:val="Intense Emphasis"/>
    <w:basedOn w:val="6"/>
    <w:semiHidden/>
    <w:uiPriority w:val="99"/>
    <w:rPr>
      <w:b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9">
    <w:name w:val="Heading 1 Char"/>
    <w:basedOn w:val="6"/>
    <w:link w:val="2"/>
    <w:uiPriority w:val="9"/>
    <w:rPr>
      <w:rFonts w:cs="Times New Roman (Headings CS)" w:asciiTheme="majorHAnsi" w:hAnsiTheme="majorHAnsi" w:eastAsiaTheme="majorEastAsia"/>
      <w:caps/>
      <w:color w:val="575355" w:themeColor="accent4" w:themeShade="80"/>
      <w:sz w:val="32"/>
      <w:szCs w:val="32"/>
    </w:rPr>
  </w:style>
  <w:style w:type="character" w:customStyle="1" w:styleId="20">
    <w:name w:val="Heading 2 Char"/>
    <w:basedOn w:val="6"/>
    <w:link w:val="3"/>
    <w:uiPriority w:val="9"/>
    <w:rPr>
      <w:rFonts w:cs="Times New Roman (Headings CS)" w:asciiTheme="majorHAnsi" w:hAnsiTheme="majorHAnsi" w:eastAsiaTheme="majorEastAsia"/>
      <w:b/>
      <w:caps/>
      <w:color w:val="000000" w:themeColor="text1"/>
      <w:sz w:val="20"/>
      <w:szCs w:val="26"/>
      <w14:textFill>
        <w14:solidFill>
          <w14:schemeClr w14:val="tx1"/>
        </w14:solidFill>
      </w14:textFill>
    </w:rPr>
  </w:style>
  <w:style w:type="character" w:customStyle="1" w:styleId="21">
    <w:name w:val="Heading 3 Char"/>
    <w:basedOn w:val="6"/>
    <w:link w:val="4"/>
    <w:uiPriority w:val="9"/>
    <w:rPr>
      <w:rFonts w:asciiTheme="majorHAnsi" w:hAnsiTheme="majorHAnsi"/>
      <w:color w:val="000000" w:themeColor="text1"/>
      <w:sz w:val="20"/>
      <w:szCs w:val="22"/>
      <w14:textFill>
        <w14:solidFill>
          <w14:schemeClr w14:val="tx1"/>
        </w14:solidFill>
      </w14:textFill>
    </w:rPr>
  </w:style>
  <w:style w:type="character" w:customStyle="1" w:styleId="22">
    <w:name w:val="Heading 4 Char"/>
    <w:basedOn w:val="6"/>
    <w:link w:val="5"/>
    <w:uiPriority w:val="9"/>
    <w:rPr>
      <w:rFonts w:asciiTheme="majorHAnsi" w:hAnsiTheme="majorHAnsi"/>
      <w:caps/>
      <w:color w:val="595959" w:themeColor="text1" w:themeTint="A6"/>
      <w:sz w:val="20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Subtle Reference"/>
    <w:basedOn w:val="6"/>
    <w:semiHidden/>
    <w:uiPriority w:val="99"/>
    <w:rPr>
      <w:rFonts w:ascii="Gill Sans MT" w:hAnsi="Gill Sans MT"/>
      <w:caps/>
      <w:color w:val="000000" w:themeColor="text1"/>
      <w:spacing w:val="10"/>
      <w:sz w:val="20"/>
      <w14:textFill>
        <w14:solidFill>
          <w14:schemeClr w14:val="tx1"/>
        </w14:solidFill>
      </w14:textFill>
    </w:rPr>
  </w:style>
  <w:style w:type="character" w:customStyle="1" w:styleId="24">
    <w:name w:val="Unresolved Mention1"/>
    <w:basedOn w:val="6"/>
    <w:semiHidden/>
    <w:uiPriority w:val="99"/>
    <w:rPr>
      <w:color w:val="605E5C"/>
      <w:shd w:val="clear" w:color="auto" w:fill="E1DFDD"/>
    </w:rPr>
  </w:style>
  <w:style w:type="character" w:styleId="25">
    <w:name w:val="Placeholder Text"/>
    <w:basedOn w:val="6"/>
    <w:semiHidden/>
    <w:uiPriority w:val="99"/>
    <w:rPr>
      <w:color w:val="808080"/>
    </w:rPr>
  </w:style>
  <w:style w:type="paragraph" w:styleId="26">
    <w:name w:val="List Paragraph"/>
    <w:basedOn w:val="1"/>
    <w:semiHidden/>
    <w:uiPriority w:val="34"/>
    <w:pPr>
      <w:ind w:left="720"/>
      <w:contextualSpacing/>
    </w:pPr>
  </w:style>
  <w:style w:type="character" w:customStyle="1" w:styleId="27">
    <w:name w:val="Header Char"/>
    <w:basedOn w:val="6"/>
    <w:link w:val="10"/>
    <w:semiHidden/>
    <w:uiPriority w:val="99"/>
    <w:rPr>
      <w:rFonts w:ascii="Gill Sans MT" w:hAnsi="Gill Sans MT"/>
      <w:color w:val="404040" w:themeColor="text1" w:themeTint="BF"/>
      <w:sz w:val="20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Footer Char"/>
    <w:basedOn w:val="6"/>
    <w:link w:val="9"/>
    <w:semiHidden/>
    <w:uiPriority w:val="99"/>
    <w:rPr>
      <w:rFonts w:ascii="Gill Sans MT" w:hAnsi="Gill Sans MT"/>
      <w:color w:val="404040" w:themeColor="text1" w:themeTint="BF"/>
      <w:sz w:val="20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Subtitle Char"/>
    <w:basedOn w:val="6"/>
    <w:link w:val="13"/>
    <w:uiPriority w:val="11"/>
    <w:rPr>
      <w:rFonts w:ascii="Gill Sans MT" w:hAnsi="Gill Sans MT"/>
      <w:caps/>
      <w:color w:val="000000" w:themeColor="text1"/>
      <w:spacing w:val="60"/>
      <w:sz w:val="72"/>
      <w:szCs w:val="22"/>
      <w14:textFill>
        <w14:solidFill>
          <w14:schemeClr w14:val="tx1"/>
        </w14:solidFill>
      </w14:textFill>
    </w:rPr>
  </w:style>
  <w:style w:type="character" w:customStyle="1" w:styleId="30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rathlavenkatesh/Library/Containers/com.kingsoft.wpsoffice.mac.global/Data/C:\Users\supri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ma:contentTypeName="Document" ma:versionID="6a914531ae0f23be31da2eba1f3b42a9" ma:contentTypeDescription="Create a new document." ct:_="" ma:_="" ma:contentTypeScope="" ma:contentTypeID="0x01010079F111ED35F8CC479449609E8A0923A6" ma:contentTypeVersion="29">
  <xsd:schema xmlns:p="http://schemas.microsoft.com/office/2006/metadata/properties" xmlns:ns1="http://schemas.microsoft.com/sharepoint/v3" xmlns:ns2="71af3243-3dd4-4a8d-8c0d-dd76da1f02a5" xmlns:ns3="16c05727-aa75-4e4a-9b5f-8a80a1165891" xmlns:ns4="230e9df3-be65-4c73-a93b-d1236ebd677e" xmlns:xsd="http://www.w3.org/2001/XMLSchema" xmlns:xs="http://www.w3.org/2001/XMLSchema" ns1:_="" ns3:_="" targetNamespace="http://schemas.microsoft.com/office/2006/metadata/properties" ma:root="true" ma:fieldsID="ae00154c9e66547f022c4923f88826d6" ns2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elementFormDefault="qualified" targetNamespace="http://schemas.microsoft.com/sharepoint/v3">
    <xsd:import namespace="http://schemas.microsoft.com/office/2006/documentManagement/types"/>
    <xsd:import namespace="http://schemas.microsoft.com/office/infopath/2007/PartnerControls"/>
    <xsd:element nillable="true" ma:internalName="_ip_UnifiedCompliancePolicyProperties" ma:index="20" name="_ip_UnifiedCompliancePolicyProperties" ma:hidden="true" ma:readOnly="false" ma:displayName="Unified Compliance Policy Properties">
      <xsd:simpleType>
        <xsd:restriction base="dms:Note"/>
      </xsd:simpleType>
    </xsd:element>
    <xsd:element nillable="true" ma:internalName="_ip_UnifiedCompliancePolicyUIAction" ma:index="21" name="_ip_UnifiedCompliancePolicyUIAction" ma:hidden="true" ma:readOnly="false" ma:displayName="Unified Compliance Policy UI Action">
      <xsd:simpleType>
        <xsd:restriction base="dms:Text"/>
      </xsd:simple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elementFormDefault="qualified" targetNamespace="71af3243-3dd4-4a8d-8c0d-dd76da1f02a5">
    <xsd:import namespace="http://schemas.microsoft.com/office/2006/documentManagement/types"/>
    <xsd:import namespace="http://schemas.microsoft.com/office/infopath/2007/PartnerControls"/>
    <xsd:element nillable="true" ma:internalName="Status" ma:format="Dropdown" ma:index="2" name="Status" ma:hidden="true" ma:default="Not started" ma:readOnly="false" ma:display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illable="true" ma:internalName="Image" ma:format="Image" ma:index="3" name="Image" ma:hidden="true" ma:readOnly="false" ma:displayName="Image">
      <xsd:complexType>
        <xsd:complexContent>
          <xsd:extension base="dms:URL">
            <xsd:sequence>
              <xsd:element type="dms:ValidUrl" nillable="true" name="Url" minOccurs="0"/>
              <xsd:element type="xsd:string" nillable="true" name="Description"/>
            </xsd:sequence>
          </xsd:extension>
        </xsd:complexContent>
      </xsd:complexType>
    </xsd:element>
    <xsd:element nillable="true" ma:internalName="MediaServiceMetadata" ma:index="8" name="MediaServiceMetadata" ma:hidden="true" ma:readOnly="true" ma:displayName="MediaServiceMetadata">
      <xsd:simpleType>
        <xsd:restriction base="dms:Note"/>
      </xsd:simpleType>
    </xsd:element>
    <xsd:element nillable="true" ma:internalName="MediaServiceFastMetadata" ma:index="9" name="MediaServiceFastMetadata" ma:hidden="true" ma:readOnly="true" ma:displayName="MediaServiceFastMetadata">
      <xsd:simpleType>
        <xsd:restriction base="dms:Note"/>
      </xsd:simpleType>
    </xsd:element>
    <xsd:element nillable="true" ma:internalName="MediaServiceOCR" ma:index="10" name="MediaServiceOCR" ma:hidden="true" ma:readOnly="true" ma:displayName="MediaServiceOCR">
      <xsd:simpleType>
        <xsd:restriction base="dms:Note"/>
      </xsd:simpleType>
    </xsd:element>
    <xsd:element nillable="true" ma:internalName="MediaServiceAutoTags" ma:index="11" name="MediaServiceAutoTags" ma:hidden="true" ma:readOnly="true" ma:displayName="MediaServiceAutoTags">
      <xsd:simpleType>
        <xsd:restriction base="dms:Text"/>
      </xsd:simpleType>
    </xsd:element>
    <xsd:element nillable="true" ma:internalName="MediaServiceEventHashCode" ma:index="12" name="MediaServiceEventHashCode" ma:hidden="true" ma:readOnly="true" ma:displayName="MediaServiceEventHashCode">
      <xsd:simpleType>
        <xsd:restriction base="dms:Text"/>
      </xsd:simpleType>
    </xsd:element>
    <xsd:element nillable="true" ma:internalName="MediaServiceGenerationTime" ma:index="13" name="MediaServiceGenerationTime" ma:hidden="true" ma:readOnly="true" ma:displayName="MediaServiceGenerationTime">
      <xsd:simpleType>
        <xsd:restriction base="dms:Text"/>
      </xsd:simpleType>
    </xsd:element>
    <xsd:element nillable="true" ma:internalName="MediaServiceAutoKeyPoints" ma:index="16" name="MediaServiceAutoKeyPoints" ma:hidden="true" ma:readOnly="true" ma:displayName="MediaServiceAutoKeyPoints">
      <xsd:simpleType>
        <xsd:restriction base="dms:Note"/>
      </xsd:simpleType>
    </xsd:element>
    <xsd:element nillable="true" ma:internalName="MediaServiceKeyPoints" ma:index="17" name="MediaServiceKeyPoints" ma:hidden="true" ma:readOnly="false" ma:displayName="KeyPoints">
      <xsd:simpleType>
        <xsd:restriction base="dms:Note"/>
      </xsd:simpleType>
    </xsd:element>
    <xsd:element nillable="true" ma:internalName="MediaServiceDateTaken" ma:index="18" name="MediaServiceDateTaken" ma:hidden="true" ma:readOnly="true" ma:displayName="MediaServiceDateTaken">
      <xsd:simpleType>
        <xsd:restriction base="dms:Text"/>
      </xsd:simpleType>
    </xsd:element>
    <xsd:element nillable="true" ma:fieldId="{5cf76f15-5ced-4ddc-b409-7134ff3c332f}" ma:internalName="ImageTagsTaxHTField" ma:taxonomyMulti="true" ma:sspId="e385fb40-52d4-4fae-9c5b-3e8ff8a5878e" ma:open="true" ma:index="25" ma:taxonomyFieldName="MediaServiceImageTags" name="ImageTagsTaxHTField" ma:isKeyword="false" ma:termSetId="09814cd3-568e-fe90-9814-8d621ff8fb84" ma:anchorId="fba54fb3-c3e1-fe81-a776-ca4b69148c4d" ma:readOnly="false" ma:displayName="Image Tags" ma:taxonomy="true">
      <xsd:complexType>
        <xsd:sequence>
          <xsd:element ref="pc:Terms" maxOccurs="1" minOccurs="0"/>
        </xsd:sequence>
      </xsd:complexType>
    </xsd:element>
    <xsd:element nillable="true" ma:internalName="MediaServiceLocation" ma:index="26" name="MediaServiceLocation" ma:hidden="true" ma:readOnly="true" ma:displayName="Location">
      <xsd:simpleType>
        <xsd:restriction base="dms:Text"/>
      </xsd:simpleType>
    </xsd:element>
    <xsd:element nillable="true" ma:internalName="MediaLengthInSeconds" ma:index="27" name="MediaLengthInSeconds" ma:hidden="true" ma:readOnly="true" ma:displayName="MediaLengthInSeconds">
      <xsd:simpleType>
        <xsd:restriction base="dms:Unknown"/>
      </xsd:simpleType>
    </xsd:element>
    <xsd:element nillable="true" ma:internalName="Background" ma:format="Dropdown" ma:index="28" name="Background" ma:hidden="true" ma:default="0" ma:readOnly="false" ma:displayName="Background">
      <xsd:simpleType>
        <xsd:restriction base="dms:Boolean"/>
      </xsd:simpleType>
    </xsd:element>
    <xsd:element nillable="true" ma:internalName="MediaServiceSearchProperties" ma:index="29" name="MediaServiceSearchProperties" ma:hidden="true" ma:readOnly="true" ma:displayName="MediaServiceSearchProperties">
      <xsd:simpleType>
        <xsd:restriction base="dms:Note"/>
      </xsd:simpleType>
    </xsd:element>
    <xsd:element nillable="true" ma:internalName="MediaServiceDocTags" ma:index="30" name="MediaServiceDocTags" ma:hidden="true" ma:readOnly="true" ma:displayName="MediaServiceDocTags">
      <xsd:simpleType>
        <xsd:restriction base="dms:Note"/>
      </xsd:simpleType>
    </xsd:element>
    <xsd:element nillable="true" ma:internalName="MediaServiceObjectDetectorVersions" ma:indexed="true" ma:index="31" name="MediaServiceObjectDetectorVersions" ma:hidden="true" ma:readOnly="true" ma:displayName="MediaServiceObjectDetectorVersions" ma:description="">
      <xsd:simpleType>
        <xsd:restriction base="dms:Text"/>
      </xsd:simpleType>
    </xsd:element>
    <xsd:element nillable="true" ma:internalName="MediaServiceSystemTags" ma:index="32" name="MediaServiceSystemTags" ma:hidden="true" ma:readOnly="true" ma:displayName="MediaServiceSystemTags">
      <xsd:simpleType>
        <xsd:restriction base="dms:Note"/>
      </xsd:simple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elementFormDefault="qualified" targetNamespace="16c05727-aa75-4e4a-9b5f-8a80a1165891">
    <xsd:import namespace="http://schemas.microsoft.com/office/2006/documentManagement/types"/>
    <xsd:import namespace="http://schemas.microsoft.com/office/infopath/2007/PartnerControls"/>
    <xsd:element nillable="true" ma:internalName="SharedWithUsers" ma:index="14" name="SharedWithUsers" ma:hidden="true" ma:readOnly="true" ma:displayName="Shared With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type="xsd:string" name="DisplayName" minOccurs="0"/>
                    <xsd:element type="dms:UserId" nillable="true" name="AccountId" minOccurs="0"/>
                    <xsd:element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  <xsd:element nillable="true" ma:internalName="SharedWithDetails" ma:index="15" name="SharedWithDetails" ma:hidden="true" ma:readOnly="true" ma:displayName="Shared With Details">
      <xsd:simpleType>
        <xsd:restriction base="dms:Note"/>
      </xsd:simple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elementFormDefault="qualified" targetNamespace="230e9df3-be65-4c73-a93b-d1236ebd677e">
    <xsd:import namespace="http://schemas.microsoft.com/office/2006/documentManagement/types"/>
    <xsd:import namespace="http://schemas.microsoft.com/office/infopath/2007/PartnerControls"/>
    <xsd:element nillable="true" ma:list="{3f6bfcbc-3db3-4ae6-bd76-326f0798ad28}" ma:internalName="TaxCatchAll" ma:showField="CatchAllData" ma:index="23" name="TaxCatchAll" ma:hidden="true" ma:web="16c05727-aa75-4e4a-9b5f-8a80a1165891" ma:readOnly="false" ma:displayName="Taxonomy Catch All Column">
      <xsd:complexType>
        <xsd:complexContent>
          <xsd:extension base="dms:MultiChoiceLookup">
            <xsd:sequence>
              <xsd:element type="dms:Lookup" nillable="true" name="Value" maxOccurs="unbounded" minOccurs="0"/>
            </xsd:sequence>
          </xsd:extension>
        </xsd:complexContent>
      </xsd:complexType>
    </xsd:element>
  </xsd:schema>
  <xsd:schema xmlns:odoc="http://schemas.microsoft.com/internal/obd" xmlns:dc="http://purl.org/dc/elements/1.1/" xmlns:dcterms="http://purl.org/dc/terms/" xmlns:xsd="http://www.w3.org/2001/XMLSchema" xmlns="http://schemas.openxmlformats.org/package/2006/metadata/core-properties" xmlns:xsi="http://www.w3.org/2001/XMLSchema-instance" attributeFormDefault="unqualified" elementFormDefault="qualified" targetNamespace="http://schemas.openxmlformats.org/package/2006/metadata/core-properties" blockDefault="#all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type="xsd:string" name="contentType" maxOccurs="1" ma:displayName="Content Type" minOccurs="0"/>
        <xsd:element ma:index="1" ref="dc:title" maxOccurs="1" ma:displayName="Title" minOccurs="0"/>
        <xsd:element ref="dc:subject" maxOccurs="1" minOccurs="0"/>
        <xsd:element ref="dc:description" maxOccurs="1" minOccurs="0"/>
        <xsd:element type="xsd:string" name="keywords" maxOccurs="1" minOccurs="0"/>
        <xsd:element ref="dc:language" maxOccurs="1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type="xsd:string" name="lastModifiedBy" maxOccurs="1" minOccurs="0"/>
        <xsd:element ref="dcterms:modified" maxOccurs="1" minOccurs="0"/>
        <xsd:element type="xsd:string" name="contentStatus" maxOccurs="1" minOccurs="0"/>
      </xsd:all>
    </xsd:complexType>
  </xsd:schema>
  <xs:schema xmlns:pc="http://schemas.microsoft.com/office/infopath/2007/PartnerControls" xmlns:xs="http://www.w3.org/2001/XMLSchema" attributeFormDefault="unqualified" elementFormDefault="qualified" targetNamespace="http://schemas.microsoft.com/office/infopath/2007/PartnerControls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2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4C0447-40FA-4FFB-9968-E3A633FE9D3F}">
  <ds:schemaRefs/>
</ds:datastoreItem>
</file>

<file path=customXml/itemProps2.xml><?xml version="1.0" encoding="utf-8"?>
<ds:datastoreItem xmlns:ds="http://schemas.openxmlformats.org/officeDocument/2006/customXml" ds:itemID="{CE6918B0-4900-4A50-93ED-CE0C9D50CFD6}">
  <ds:schemaRefs/>
</ds:datastoreItem>
</file>

<file path=customXml/itemProps3.xml><?xml version="1.0" encoding="utf-8"?>
<ds:datastoreItem xmlns:ds="http://schemas.openxmlformats.org/officeDocument/2006/customXml" ds:itemID="{6AE9180F-347B-4BDE-8CBF-50126570E4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Pages>2</Pages>
  <Words>285</Words>
  <Characters>1626</Characters>
  <Lines>13</Lines>
  <Paragraphs>3</Paragraphs>
  <TotalTime>186</TotalTime>
  <ScaleCrop>false</ScaleCrop>
  <LinksUpToDate>false</LinksUpToDate>
  <CharactersWithSpaces>1908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2025-02-06T22:11:00Z</dcterms:created>
  <dc:creator>Supritha Rendedla</dc:creator>
  <cp:lastModifiedBy>Bodhireddy Nidhi reddy</cp:lastModifiedBy>
  <dcterms:modified xsi:type="dcterms:W3CDTF">2025-02-06T19:55:31Z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1033-6.11.0.8608</vt:lpwstr>
  </property>
  <property fmtid="{D5CDD505-2E9C-101B-9397-08002B2CF9AE}" pid="4" name="ICV">
    <vt:lpwstr>A378E18D00C88AD879C4A4670BE67F4B_42</vt:lpwstr>
  </property>
</Properties>
</file>